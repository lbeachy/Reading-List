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7110" w:rsidRDefault="00640533" w:rsidP="00F87110">
      <w:pPr>
        <w:jc w:val="center"/>
      </w:pPr>
      <w:r>
        <w:t>Books You Might Enjoy</w:t>
      </w:r>
    </w:p>
    <w:p w:rsidR="00F87110" w:rsidRDefault="00640533" w:rsidP="00F87110">
      <w:r>
        <w:t>Easier reads</w:t>
      </w:r>
    </w:p>
    <w:p w:rsidR="00F87110" w:rsidRDefault="00F87110" w:rsidP="00640533">
      <w:pPr>
        <w:ind w:left="360"/>
      </w:pPr>
      <w:proofErr w:type="spellStart"/>
      <w:r w:rsidRPr="00640533">
        <w:rPr>
          <w:i/>
        </w:rPr>
        <w:t>Redwall</w:t>
      </w:r>
      <w:proofErr w:type="spellEnd"/>
      <w:r w:rsidRPr="00640533">
        <w:rPr>
          <w:i/>
        </w:rPr>
        <w:t xml:space="preserve"> </w:t>
      </w:r>
      <w:r>
        <w:t>by Brian Jacques</w:t>
      </w:r>
    </w:p>
    <w:p w:rsidR="00640533" w:rsidRPr="00640533" w:rsidRDefault="00640533" w:rsidP="00640533">
      <w:pPr>
        <w:ind w:left="360" w:firstLine="360"/>
      </w:pPr>
      <w:r>
        <w:t xml:space="preserve">Delightful series, but they are all </w:t>
      </w:r>
      <w:proofErr w:type="spellStart"/>
      <w:r>
        <w:t>kinda</w:t>
      </w:r>
      <w:proofErr w:type="spellEnd"/>
      <w:r>
        <w:t xml:space="preserve"> the same.  Better for younger readers.</w:t>
      </w:r>
    </w:p>
    <w:p w:rsidR="00F87110" w:rsidRDefault="00F87110" w:rsidP="00640533">
      <w:pPr>
        <w:ind w:left="360"/>
      </w:pPr>
      <w:r w:rsidRPr="00640533">
        <w:rPr>
          <w:i/>
        </w:rPr>
        <w:t xml:space="preserve">The Lion, the Witch, and the Wardrobe </w:t>
      </w:r>
      <w:r>
        <w:t>by C. S. Lewis</w:t>
      </w:r>
    </w:p>
    <w:p w:rsidR="00640533" w:rsidRPr="00640533" w:rsidRDefault="00640533" w:rsidP="00640533">
      <w:pPr>
        <w:ind w:left="360"/>
      </w:pPr>
      <w:r>
        <w:rPr>
          <w:i/>
        </w:rPr>
        <w:tab/>
      </w:r>
      <w:r>
        <w:t>The whole series is fantastic.  Good for all ages.</w:t>
      </w:r>
    </w:p>
    <w:p w:rsidR="00F87110" w:rsidRDefault="00F87110" w:rsidP="00640533">
      <w:pPr>
        <w:ind w:left="360"/>
      </w:pPr>
      <w:proofErr w:type="spellStart"/>
      <w:r w:rsidRPr="00640533">
        <w:rPr>
          <w:i/>
        </w:rPr>
        <w:t>Pippi</w:t>
      </w:r>
      <w:proofErr w:type="spellEnd"/>
      <w:r w:rsidRPr="00640533">
        <w:rPr>
          <w:i/>
        </w:rPr>
        <w:t xml:space="preserve"> </w:t>
      </w:r>
      <w:proofErr w:type="spellStart"/>
      <w:r w:rsidRPr="00640533">
        <w:rPr>
          <w:i/>
        </w:rPr>
        <w:t>Longstockings</w:t>
      </w:r>
      <w:proofErr w:type="spellEnd"/>
      <w:r w:rsidRPr="00640533">
        <w:rPr>
          <w:i/>
        </w:rPr>
        <w:t xml:space="preserve"> </w:t>
      </w:r>
      <w:r>
        <w:t xml:space="preserve">by Astrid Lindgren </w:t>
      </w:r>
    </w:p>
    <w:p w:rsidR="00640533" w:rsidRPr="00640533" w:rsidRDefault="00640533" w:rsidP="00640533">
      <w:pPr>
        <w:ind w:left="360"/>
      </w:pPr>
      <w:r>
        <w:tab/>
        <w:t>Extremely whimsical book for children.  Delightful at all ages.</w:t>
      </w:r>
    </w:p>
    <w:p w:rsidR="00F87110" w:rsidRDefault="00F87110" w:rsidP="00640533">
      <w:pPr>
        <w:ind w:left="360"/>
      </w:pPr>
      <w:r w:rsidRPr="00640533">
        <w:rPr>
          <w:i/>
        </w:rPr>
        <w:t xml:space="preserve">The Jungle Book </w:t>
      </w:r>
      <w:r>
        <w:t>by Rudyard Kipling</w:t>
      </w:r>
    </w:p>
    <w:p w:rsidR="00640533" w:rsidRPr="00640533" w:rsidRDefault="00640533" w:rsidP="00640533">
      <w:pPr>
        <w:ind w:left="360"/>
      </w:pPr>
      <w:r>
        <w:rPr>
          <w:i/>
        </w:rPr>
        <w:tab/>
      </w:r>
      <w:r>
        <w:t>A wonderful book.  Targeted at younger readers.</w:t>
      </w:r>
    </w:p>
    <w:p w:rsidR="00F87110" w:rsidRDefault="00F87110" w:rsidP="00640533">
      <w:pPr>
        <w:ind w:left="360"/>
      </w:pPr>
      <w:r w:rsidRPr="00640533">
        <w:rPr>
          <w:i/>
        </w:rPr>
        <w:t xml:space="preserve">Buffalo and Beaver </w:t>
      </w:r>
      <w:r>
        <w:t xml:space="preserve">by Stephen </w:t>
      </w:r>
      <w:proofErr w:type="spellStart"/>
      <w:r>
        <w:t>Meader</w:t>
      </w:r>
      <w:proofErr w:type="spellEnd"/>
    </w:p>
    <w:p w:rsidR="00640533" w:rsidRPr="00640533" w:rsidRDefault="00640533" w:rsidP="00640533">
      <w:pPr>
        <w:ind w:left="360"/>
      </w:pPr>
      <w:r>
        <w:rPr>
          <w:i/>
        </w:rPr>
        <w:tab/>
      </w:r>
      <w:r>
        <w:t>My cronies and I read this book so much in 3</w:t>
      </w:r>
      <w:r w:rsidRPr="00640533">
        <w:rPr>
          <w:vertAlign w:val="superscript"/>
        </w:rPr>
        <w:t>rd</w:t>
      </w:r>
      <w:r>
        <w:t xml:space="preserve"> through 6</w:t>
      </w:r>
      <w:r w:rsidRPr="00640533">
        <w:rPr>
          <w:vertAlign w:val="superscript"/>
        </w:rPr>
        <w:t>th</w:t>
      </w:r>
      <w:r>
        <w:t xml:space="preserve"> grade.</w:t>
      </w:r>
    </w:p>
    <w:p w:rsidR="00F87110" w:rsidRDefault="00F87110" w:rsidP="00640533">
      <w:pPr>
        <w:ind w:left="360"/>
      </w:pPr>
      <w:r w:rsidRPr="00640533">
        <w:rPr>
          <w:i/>
        </w:rPr>
        <w:t xml:space="preserve">Kingdom’s Dawn </w:t>
      </w:r>
      <w:r>
        <w:t>by Chuck Black</w:t>
      </w:r>
    </w:p>
    <w:p w:rsidR="00640533" w:rsidRPr="00640533" w:rsidRDefault="00640533" w:rsidP="00640533">
      <w:pPr>
        <w:ind w:left="360"/>
      </w:pPr>
      <w:r>
        <w:rPr>
          <w:i/>
        </w:rPr>
        <w:tab/>
      </w:r>
      <w:r>
        <w:t>The whole series is great.  Pilgrim’s Progress with more swords and fighting.  More for 7</w:t>
      </w:r>
      <w:r w:rsidRPr="00640533">
        <w:rPr>
          <w:vertAlign w:val="superscript"/>
        </w:rPr>
        <w:t>th</w:t>
      </w:r>
      <w:r>
        <w:t xml:space="preserve"> and 8</w:t>
      </w:r>
      <w:r w:rsidRPr="00640533">
        <w:rPr>
          <w:vertAlign w:val="superscript"/>
        </w:rPr>
        <w:t>th</w:t>
      </w:r>
      <w:r>
        <w:t>, could be enjoyed older.</w:t>
      </w:r>
    </w:p>
    <w:p w:rsidR="00F87110" w:rsidRDefault="00F87110" w:rsidP="00640533">
      <w:pPr>
        <w:ind w:left="360"/>
      </w:pPr>
      <w:r w:rsidRPr="00640533">
        <w:rPr>
          <w:i/>
        </w:rPr>
        <w:t xml:space="preserve">Grimm’s Fairy Tales </w:t>
      </w:r>
      <w:r w:rsidR="00A131E2">
        <w:t>by the Grimm Brothers</w:t>
      </w:r>
    </w:p>
    <w:p w:rsidR="00640533" w:rsidRPr="00640533" w:rsidRDefault="00640533" w:rsidP="00640533">
      <w:pPr>
        <w:ind w:left="360"/>
      </w:pPr>
      <w:r>
        <w:rPr>
          <w:i/>
        </w:rPr>
        <w:tab/>
      </w:r>
      <w:r>
        <w:t xml:space="preserve">I love fairy tales. </w:t>
      </w:r>
    </w:p>
    <w:p w:rsidR="00F87110" w:rsidRDefault="00F87110" w:rsidP="00640533">
      <w:pPr>
        <w:ind w:left="360"/>
      </w:pPr>
      <w:r w:rsidRPr="00640533">
        <w:rPr>
          <w:i/>
        </w:rPr>
        <w:t xml:space="preserve">The Borrowers </w:t>
      </w:r>
      <w:r>
        <w:t>by Mary Norton</w:t>
      </w:r>
    </w:p>
    <w:p w:rsidR="00A131E2" w:rsidRDefault="00640533" w:rsidP="00640533">
      <w:pPr>
        <w:ind w:left="360"/>
      </w:pPr>
      <w:r>
        <w:tab/>
        <w:t>Delightful book about why all of our things go missing.</w:t>
      </w:r>
    </w:p>
    <w:p w:rsidR="00A131E2" w:rsidRDefault="00A131E2" w:rsidP="00640533">
      <w:pPr>
        <w:ind w:left="360"/>
      </w:pPr>
      <w:r w:rsidRPr="00640533">
        <w:rPr>
          <w:i/>
        </w:rPr>
        <w:t xml:space="preserve">Amelia </w:t>
      </w:r>
      <w:proofErr w:type="spellStart"/>
      <w:r w:rsidRPr="00640533">
        <w:rPr>
          <w:i/>
        </w:rPr>
        <w:t>Bedelia</w:t>
      </w:r>
      <w:proofErr w:type="spellEnd"/>
      <w:r w:rsidRPr="00640533">
        <w:rPr>
          <w:i/>
        </w:rPr>
        <w:t xml:space="preserve"> </w:t>
      </w:r>
      <w:r>
        <w:t>by Peggy Parish</w:t>
      </w:r>
    </w:p>
    <w:p w:rsidR="00640533" w:rsidRDefault="00640533" w:rsidP="00640533">
      <w:pPr>
        <w:ind w:left="360"/>
      </w:pPr>
      <w:r>
        <w:tab/>
        <w:t xml:space="preserve">If you haven’t read this book you may not have had a childhood and I’m terribly sorry about that.  </w:t>
      </w:r>
    </w:p>
    <w:p w:rsidR="0048107C" w:rsidRDefault="0048107C" w:rsidP="00640533">
      <w:pPr>
        <w:ind w:left="360"/>
        <w:rPr>
          <w:i/>
        </w:rPr>
      </w:pPr>
    </w:p>
    <w:p w:rsidR="0048107C" w:rsidRDefault="0048107C" w:rsidP="00640533">
      <w:pPr>
        <w:ind w:left="360"/>
        <w:rPr>
          <w:i/>
        </w:rPr>
      </w:pPr>
    </w:p>
    <w:p w:rsidR="00640533" w:rsidRDefault="00640533" w:rsidP="00640533">
      <w:pPr>
        <w:ind w:left="360"/>
      </w:pPr>
      <w:r>
        <w:rPr>
          <w:i/>
        </w:rPr>
        <w:lastRenderedPageBreak/>
        <w:t xml:space="preserve">The Phantom Tollbooth </w:t>
      </w:r>
      <w:r>
        <w:t xml:space="preserve">by Norton </w:t>
      </w:r>
      <w:proofErr w:type="spellStart"/>
      <w:r>
        <w:t>Juster</w:t>
      </w:r>
      <w:proofErr w:type="spellEnd"/>
    </w:p>
    <w:p w:rsidR="00640533" w:rsidRDefault="00640533" w:rsidP="00640533">
      <w:pPr>
        <w:ind w:left="360"/>
      </w:pPr>
      <w:r>
        <w:rPr>
          <w:i/>
        </w:rPr>
        <w:tab/>
      </w:r>
      <w:r>
        <w:t xml:space="preserve">Wonderfully </w:t>
      </w:r>
      <w:proofErr w:type="spellStart"/>
      <w:r>
        <w:t>punny</w:t>
      </w:r>
      <w:proofErr w:type="spellEnd"/>
      <w:r>
        <w:t xml:space="preserve"> book, delightful for all ages.  </w:t>
      </w:r>
      <w:r w:rsidR="0048107C">
        <w:t xml:space="preserve">Example: there is a watchdog, who is literally a dog who is part watch. </w:t>
      </w:r>
    </w:p>
    <w:p w:rsidR="004C7251" w:rsidRDefault="004C7251" w:rsidP="004C7251">
      <w:pPr>
        <w:ind w:left="360"/>
      </w:pPr>
      <w:r w:rsidRPr="004C7251">
        <w:rPr>
          <w:i/>
        </w:rPr>
        <w:t xml:space="preserve">The Pushcart War </w:t>
      </w:r>
      <w:r>
        <w:t xml:space="preserve">by Jean Merrill </w:t>
      </w:r>
    </w:p>
    <w:p w:rsidR="004C7251" w:rsidRPr="004C7251" w:rsidRDefault="004C7251" w:rsidP="004C7251">
      <w:pPr>
        <w:ind w:left="360"/>
      </w:pPr>
      <w:r>
        <w:rPr>
          <w:i/>
        </w:rPr>
        <w:tab/>
      </w:r>
      <w:r>
        <w:t xml:space="preserve">It’s the best.  </w:t>
      </w:r>
    </w:p>
    <w:p w:rsidR="00640533" w:rsidRDefault="00640533" w:rsidP="00640533">
      <w:pPr>
        <w:ind w:left="360"/>
      </w:pPr>
      <w:r>
        <w:rPr>
          <w:i/>
        </w:rPr>
        <w:t xml:space="preserve">How to Train Your Dragon </w:t>
      </w:r>
      <w:r>
        <w:t>by Cressida Cowell</w:t>
      </w:r>
    </w:p>
    <w:p w:rsidR="00640533" w:rsidRDefault="00640533" w:rsidP="00640533">
      <w:pPr>
        <w:ind w:left="360"/>
      </w:pPr>
      <w:r>
        <w:rPr>
          <w:i/>
        </w:rPr>
        <w:tab/>
      </w:r>
      <w:r>
        <w:t>Much less serious than the movie,</w:t>
      </w:r>
      <w:r w:rsidR="004C7251">
        <w:t xml:space="preserve"> is just a delightful time</w:t>
      </w:r>
      <w:r>
        <w:t xml:space="preserve">.  </w:t>
      </w:r>
      <w:r w:rsidR="004C7251">
        <w:t xml:space="preserve">It’s also </w:t>
      </w:r>
      <w:r>
        <w:t xml:space="preserve">easy to burn through in a short time.  </w:t>
      </w:r>
    </w:p>
    <w:p w:rsidR="00331D31" w:rsidRDefault="00331D31" w:rsidP="00640533">
      <w:pPr>
        <w:ind w:left="360"/>
      </w:pPr>
      <w:r>
        <w:rPr>
          <w:i/>
        </w:rPr>
        <w:t xml:space="preserve">Chitty </w:t>
      </w:r>
      <w:proofErr w:type="spellStart"/>
      <w:r>
        <w:rPr>
          <w:i/>
        </w:rPr>
        <w:t>Chitty</w:t>
      </w:r>
      <w:proofErr w:type="spellEnd"/>
      <w:r>
        <w:rPr>
          <w:i/>
        </w:rPr>
        <w:t xml:space="preserve"> Bang </w:t>
      </w:r>
      <w:proofErr w:type="spellStart"/>
      <w:r>
        <w:rPr>
          <w:i/>
        </w:rPr>
        <w:t>Bang</w:t>
      </w:r>
      <w:proofErr w:type="spellEnd"/>
      <w:r>
        <w:t xml:space="preserve"> by Ian Fleming</w:t>
      </w:r>
    </w:p>
    <w:p w:rsidR="00331D31" w:rsidRDefault="00331D31" w:rsidP="00640533">
      <w:pPr>
        <w:ind w:left="360"/>
      </w:pPr>
      <w:r>
        <w:tab/>
        <w:t>It’s a magical car.  It’s a good story too.</w:t>
      </w:r>
    </w:p>
    <w:p w:rsidR="00253C7F" w:rsidRDefault="00570646" w:rsidP="00640533">
      <w:pPr>
        <w:ind w:left="360"/>
      </w:pPr>
      <w:r>
        <w:t xml:space="preserve">Anything Jim </w:t>
      </w:r>
      <w:proofErr w:type="spellStart"/>
      <w:r>
        <w:t>Kj</w:t>
      </w:r>
      <w:r w:rsidR="00253C7F">
        <w:t>elg</w:t>
      </w:r>
      <w:r>
        <w:t>a</w:t>
      </w:r>
      <w:r w:rsidR="00253C7F">
        <w:t>ard</w:t>
      </w:r>
      <w:proofErr w:type="spellEnd"/>
    </w:p>
    <w:p w:rsidR="00640533" w:rsidRDefault="00253C7F" w:rsidP="00794FCB">
      <w:pPr>
        <w:ind w:left="360"/>
      </w:pPr>
      <w:r>
        <w:tab/>
        <w:t>To relive the glory days of 3</w:t>
      </w:r>
      <w:r w:rsidRPr="00253C7F">
        <w:rPr>
          <w:vertAlign w:val="superscript"/>
        </w:rPr>
        <w:t>rd</w:t>
      </w:r>
      <w:r>
        <w:t xml:space="preserve"> – 6</w:t>
      </w:r>
      <w:r w:rsidRPr="00253C7F">
        <w:rPr>
          <w:vertAlign w:val="superscript"/>
        </w:rPr>
        <w:t>th</w:t>
      </w:r>
      <w:r>
        <w:t xml:space="preserve"> grade</w:t>
      </w:r>
    </w:p>
    <w:p w:rsidR="007F2BD7" w:rsidRDefault="007F2BD7" w:rsidP="00794FCB">
      <w:pPr>
        <w:ind w:left="360"/>
      </w:pPr>
      <w:r>
        <w:rPr>
          <w:i/>
        </w:rPr>
        <w:t>Me and Caleb/Me and Caleb Again</w:t>
      </w:r>
      <w:r>
        <w:t xml:space="preserve"> by Franklin Myers</w:t>
      </w:r>
    </w:p>
    <w:p w:rsidR="007F2BD7" w:rsidRDefault="007F2BD7" w:rsidP="00794FCB">
      <w:pPr>
        <w:ind w:left="360"/>
      </w:pPr>
      <w:r>
        <w:tab/>
        <w:t xml:space="preserve">Little kids </w:t>
      </w:r>
      <w:proofErr w:type="spellStart"/>
      <w:r>
        <w:t>hijinx</w:t>
      </w:r>
      <w:proofErr w:type="spellEnd"/>
      <w:r>
        <w:t>.  Fun and fairly short.</w:t>
      </w:r>
    </w:p>
    <w:p w:rsidR="0023333A" w:rsidRDefault="0023333A" w:rsidP="00794FCB">
      <w:pPr>
        <w:ind w:left="360"/>
      </w:pPr>
      <w:proofErr w:type="spellStart"/>
      <w:r>
        <w:rPr>
          <w:i/>
        </w:rPr>
        <w:t>Frindle</w:t>
      </w:r>
      <w:proofErr w:type="spellEnd"/>
      <w:r>
        <w:rPr>
          <w:i/>
        </w:rPr>
        <w:t xml:space="preserve"> </w:t>
      </w:r>
      <w:r>
        <w:t>by Andrew Clements</w:t>
      </w:r>
    </w:p>
    <w:p w:rsidR="0023333A" w:rsidRPr="0023333A" w:rsidRDefault="0023333A" w:rsidP="00794FCB">
      <w:pPr>
        <w:ind w:left="360"/>
      </w:pPr>
      <w:r>
        <w:rPr>
          <w:i/>
        </w:rPr>
        <w:tab/>
      </w:r>
      <w:r>
        <w:t xml:space="preserve">A short book about why words mean what they mean.  </w:t>
      </w:r>
    </w:p>
    <w:p w:rsidR="0023333A" w:rsidRDefault="0023333A" w:rsidP="00F87110"/>
    <w:p w:rsidR="00F87110" w:rsidRDefault="00640533" w:rsidP="00F87110">
      <w:r>
        <w:t>Somewhat more difficult/generally better for older students</w:t>
      </w:r>
    </w:p>
    <w:p w:rsidR="00A131E2" w:rsidRDefault="00DC08ED" w:rsidP="004C7251">
      <w:pPr>
        <w:ind w:left="360"/>
      </w:pPr>
      <w:r w:rsidRPr="004C7251">
        <w:rPr>
          <w:i/>
        </w:rPr>
        <w:t xml:space="preserve">The Hobbit </w:t>
      </w:r>
      <w:r w:rsidR="00A131E2">
        <w:t>by J. R. R. Tolkien</w:t>
      </w:r>
    </w:p>
    <w:p w:rsidR="00640533" w:rsidRDefault="004C7251" w:rsidP="004C7251">
      <w:pPr>
        <w:ind w:left="360"/>
      </w:pPr>
      <w:r>
        <w:rPr>
          <w:i/>
        </w:rPr>
        <w:tab/>
      </w:r>
      <w:r>
        <w:t xml:space="preserve">And </w:t>
      </w:r>
      <w:r>
        <w:rPr>
          <w:i/>
        </w:rPr>
        <w:t>The Lord of the Rings</w:t>
      </w:r>
      <w:r>
        <w:t>.  Seriously, some of the best fiction out there.  Can get a bit long-winded at times, but some of the greatest high fantasy I have ever read.</w:t>
      </w:r>
    </w:p>
    <w:p w:rsidR="00A131E2" w:rsidRDefault="00A131E2" w:rsidP="004C7251">
      <w:pPr>
        <w:ind w:left="360"/>
      </w:pPr>
      <w:r w:rsidRPr="004C7251">
        <w:rPr>
          <w:i/>
        </w:rPr>
        <w:t xml:space="preserve">Not a Fan </w:t>
      </w:r>
      <w:r>
        <w:t xml:space="preserve">by Kyle </w:t>
      </w:r>
      <w:proofErr w:type="spellStart"/>
      <w:r>
        <w:t>Idleman</w:t>
      </w:r>
      <w:proofErr w:type="spellEnd"/>
    </w:p>
    <w:p w:rsidR="004C7251" w:rsidRPr="004C7251" w:rsidRDefault="004C7251" w:rsidP="004C7251">
      <w:pPr>
        <w:ind w:left="360"/>
      </w:pPr>
      <w:r>
        <w:rPr>
          <w:i/>
        </w:rPr>
        <w:tab/>
      </w:r>
      <w:r>
        <w:t>One of the most entertaining Christian books I have read, while still being one of the more useful ones.</w:t>
      </w:r>
    </w:p>
    <w:p w:rsidR="00A131E2" w:rsidRDefault="00A131E2" w:rsidP="004C7251">
      <w:pPr>
        <w:ind w:left="360"/>
      </w:pPr>
      <w:r w:rsidRPr="004C7251">
        <w:rPr>
          <w:i/>
        </w:rPr>
        <w:lastRenderedPageBreak/>
        <w:t xml:space="preserve">Crazy Love </w:t>
      </w:r>
      <w:r>
        <w:t>by Francis Chan</w:t>
      </w:r>
    </w:p>
    <w:p w:rsidR="00794FCB" w:rsidRPr="0023333A" w:rsidRDefault="004C7251" w:rsidP="0023333A">
      <w:pPr>
        <w:ind w:left="360"/>
      </w:pPr>
      <w:r>
        <w:rPr>
          <w:i/>
        </w:rPr>
        <w:tab/>
      </w:r>
      <w:r w:rsidR="00570646">
        <w:t>I love Francis Chan</w:t>
      </w:r>
      <w:r>
        <w:t>.  One of the more influential books in my life.</w:t>
      </w:r>
    </w:p>
    <w:p w:rsidR="00A131E2" w:rsidRDefault="00A131E2" w:rsidP="004C7251">
      <w:pPr>
        <w:ind w:left="360"/>
      </w:pPr>
      <w:r w:rsidRPr="004C7251">
        <w:rPr>
          <w:i/>
        </w:rPr>
        <w:t xml:space="preserve">To Kill a Mockingbird </w:t>
      </w:r>
      <w:r>
        <w:t>by Harper Lee</w:t>
      </w:r>
    </w:p>
    <w:p w:rsidR="004C7251" w:rsidRPr="004C7251" w:rsidRDefault="004C7251" w:rsidP="004C7251">
      <w:pPr>
        <w:ind w:left="360"/>
      </w:pPr>
      <w:r>
        <w:rPr>
          <w:i/>
        </w:rPr>
        <w:tab/>
      </w:r>
      <w:r>
        <w:t>A cultural touchstone, so you have to read it to be well-read in the slightest.  One of the best books on racism, all told through an eight-year-old’s perspective.</w:t>
      </w:r>
    </w:p>
    <w:p w:rsidR="00A131E2" w:rsidRDefault="00810273" w:rsidP="004C7251">
      <w:pPr>
        <w:ind w:left="360"/>
      </w:pPr>
      <w:r w:rsidRPr="004C7251">
        <w:rPr>
          <w:i/>
        </w:rPr>
        <w:t xml:space="preserve">The </w:t>
      </w:r>
      <w:proofErr w:type="spellStart"/>
      <w:r w:rsidRPr="004C7251">
        <w:rPr>
          <w:i/>
        </w:rPr>
        <w:t>Hitchiker’s</w:t>
      </w:r>
      <w:proofErr w:type="spellEnd"/>
      <w:r w:rsidRPr="004C7251">
        <w:rPr>
          <w:i/>
        </w:rPr>
        <w:t xml:space="preserve"> Guide to the Galaxy </w:t>
      </w:r>
      <w:r>
        <w:t>by Douglas Adams</w:t>
      </w:r>
    </w:p>
    <w:p w:rsidR="004C7251" w:rsidRPr="004C7251" w:rsidRDefault="004C7251" w:rsidP="004C7251">
      <w:pPr>
        <w:ind w:left="360"/>
      </w:pPr>
      <w:r>
        <w:tab/>
        <w:t xml:space="preserve">When a man who doesn’t really believe that life has overall meaning writes an extremely humorous book about the universe.  Non-Christian, but quite an enjoyable ride.  </w:t>
      </w:r>
    </w:p>
    <w:p w:rsidR="00810273" w:rsidRDefault="00810273" w:rsidP="004C7251">
      <w:pPr>
        <w:ind w:left="360"/>
      </w:pPr>
      <w:r w:rsidRPr="004C7251">
        <w:rPr>
          <w:i/>
        </w:rPr>
        <w:t xml:space="preserve">The Scarlet Letter </w:t>
      </w:r>
      <w:r>
        <w:t>by Nathaniel Hawthorne</w:t>
      </w:r>
    </w:p>
    <w:p w:rsidR="004C7251" w:rsidRPr="004C7251" w:rsidRDefault="004C7251" w:rsidP="004C7251">
      <w:pPr>
        <w:ind w:left="360"/>
      </w:pPr>
      <w:r>
        <w:rPr>
          <w:i/>
        </w:rPr>
        <w:tab/>
      </w:r>
      <w:r>
        <w:t xml:space="preserve">This book is actually really good.  A bit hard to read/not exciting, but it is a good breakdown of harsh legalism and redemption.  </w:t>
      </w:r>
    </w:p>
    <w:p w:rsidR="00D93227" w:rsidRDefault="00D93227" w:rsidP="004C7251">
      <w:pPr>
        <w:ind w:left="360"/>
      </w:pPr>
      <w:r w:rsidRPr="004C7251">
        <w:rPr>
          <w:i/>
        </w:rPr>
        <w:t xml:space="preserve">The Adventures of Sherlock Holmes </w:t>
      </w:r>
      <w:r>
        <w:t>by Sir Arthur Conan Doyle</w:t>
      </w:r>
    </w:p>
    <w:p w:rsidR="004C7251" w:rsidRPr="004C7251" w:rsidRDefault="004C7251" w:rsidP="004C7251">
      <w:pPr>
        <w:ind w:left="360"/>
      </w:pPr>
      <w:r>
        <w:tab/>
        <w:t xml:space="preserve">I don’t like most “mysteries,” but I certainly like Mr. Holmes. </w:t>
      </w:r>
    </w:p>
    <w:p w:rsidR="00D93227" w:rsidRDefault="00D93227" w:rsidP="004C7251">
      <w:pPr>
        <w:ind w:left="360"/>
      </w:pPr>
      <w:r w:rsidRPr="004C7251">
        <w:rPr>
          <w:i/>
        </w:rPr>
        <w:t xml:space="preserve">All Things Bright and Beautiful </w:t>
      </w:r>
      <w:r>
        <w:t>by James Herriot</w:t>
      </w:r>
    </w:p>
    <w:p w:rsidR="004C7251" w:rsidRDefault="004C7251" w:rsidP="004C7251">
      <w:pPr>
        <w:ind w:left="360"/>
      </w:pPr>
      <w:r>
        <w:rPr>
          <w:i/>
        </w:rPr>
        <w:tab/>
      </w:r>
      <w:r>
        <w:t xml:space="preserve">A country vet in England in the 1930s, who happens to be an </w:t>
      </w:r>
      <w:r w:rsidR="00253C7F">
        <w:t xml:space="preserve">amazing, </w:t>
      </w:r>
      <w:r>
        <w:t xml:space="preserve">amusing story teller.  I love his books, you should to.  </w:t>
      </w:r>
    </w:p>
    <w:p w:rsidR="004C7251" w:rsidRDefault="004C7251" w:rsidP="004C7251">
      <w:pPr>
        <w:ind w:left="360"/>
      </w:pPr>
      <w:r>
        <w:rPr>
          <w:i/>
        </w:rPr>
        <w:t>Legends of the Guardian-King</w:t>
      </w:r>
      <w:r>
        <w:t xml:space="preserve"> by Karen Hancock</w:t>
      </w:r>
    </w:p>
    <w:p w:rsidR="004C7251" w:rsidRDefault="004C7251" w:rsidP="004C7251">
      <w:pPr>
        <w:ind w:left="360"/>
      </w:pPr>
      <w:r>
        <w:rPr>
          <w:i/>
        </w:rPr>
        <w:tab/>
      </w:r>
      <w:r>
        <w:t xml:space="preserve">If a Christian author wrote a fantasy series and used magic well.  </w:t>
      </w:r>
    </w:p>
    <w:p w:rsidR="004C7251" w:rsidRDefault="00620FFD" w:rsidP="004C7251">
      <w:pPr>
        <w:ind w:left="360"/>
      </w:pPr>
      <w:r>
        <w:rPr>
          <w:i/>
        </w:rPr>
        <w:t>Quiet</w:t>
      </w:r>
      <w:r>
        <w:t xml:space="preserve"> by Susan Cain</w:t>
      </w:r>
    </w:p>
    <w:p w:rsidR="00620FFD" w:rsidRDefault="00620FFD" w:rsidP="004C7251">
      <w:pPr>
        <w:ind w:left="360"/>
      </w:pPr>
      <w:r>
        <w:rPr>
          <w:i/>
        </w:rPr>
        <w:tab/>
      </w:r>
      <w:r>
        <w:t xml:space="preserve">Dear introverts: other people can get really tiring.  Here’s a book on why that’s ok, and why you don’t have to talk incessantly to get somewhere in life.  </w:t>
      </w:r>
    </w:p>
    <w:p w:rsidR="00620FFD" w:rsidRDefault="00620FFD" w:rsidP="004C7251">
      <w:pPr>
        <w:ind w:left="360"/>
      </w:pPr>
      <w:r>
        <w:rPr>
          <w:i/>
        </w:rPr>
        <w:t xml:space="preserve">Endurance </w:t>
      </w:r>
      <w:r>
        <w:t>by Alfred Lansing</w:t>
      </w:r>
    </w:p>
    <w:p w:rsidR="00620FFD" w:rsidRDefault="00620FFD" w:rsidP="004C7251">
      <w:pPr>
        <w:ind w:left="360"/>
      </w:pPr>
      <w:r w:rsidRPr="00620FFD">
        <w:tab/>
      </w:r>
      <w:r>
        <w:t>Because you should know the ridiculous will to live that is within us.  It’s about Ernest Shackleton and one of his crews.</w:t>
      </w:r>
    </w:p>
    <w:p w:rsidR="00620FFD" w:rsidRDefault="00620FFD" w:rsidP="004C7251">
      <w:pPr>
        <w:ind w:left="360"/>
      </w:pPr>
      <w:r>
        <w:rPr>
          <w:i/>
        </w:rPr>
        <w:lastRenderedPageBreak/>
        <w:t xml:space="preserve">A Wrinkle in Time </w:t>
      </w:r>
      <w:r>
        <w:t xml:space="preserve">by Madeleine </w:t>
      </w:r>
      <w:proofErr w:type="spellStart"/>
      <w:r>
        <w:t>L’Engle</w:t>
      </w:r>
      <w:proofErr w:type="spellEnd"/>
      <w:r>
        <w:t>.</w:t>
      </w:r>
    </w:p>
    <w:p w:rsidR="00620FFD" w:rsidRDefault="00620FFD" w:rsidP="004C7251">
      <w:pPr>
        <w:ind w:left="360"/>
      </w:pPr>
      <w:r>
        <w:tab/>
        <w:t>A fun little sci-fi fantasy trip.  I have some of the rest of the series if you enjoy it.</w:t>
      </w:r>
    </w:p>
    <w:p w:rsidR="00620FFD" w:rsidRDefault="00620FFD" w:rsidP="004C7251">
      <w:pPr>
        <w:ind w:left="360"/>
      </w:pPr>
      <w:r>
        <w:rPr>
          <w:i/>
        </w:rPr>
        <w:t>Unbroken</w:t>
      </w:r>
      <w:r>
        <w:t xml:space="preserve"> by Laura Hillenbrand</w:t>
      </w:r>
    </w:p>
    <w:p w:rsidR="00620FFD" w:rsidRDefault="00620FFD" w:rsidP="004C7251">
      <w:pPr>
        <w:ind w:left="360"/>
      </w:pPr>
      <w:r w:rsidRPr="00620FFD">
        <w:tab/>
      </w:r>
      <w:r>
        <w:t>Because you should know the ridiculous will to live that is within us.  It’s about an Olympic runner who became a fighter pilot in WWII who then was stranded on a raft for a really long time and then was a POW in a Japanese camp.  It’s incredible</w:t>
      </w:r>
      <w:r w:rsidR="00331D31">
        <w:t>.</w:t>
      </w:r>
    </w:p>
    <w:p w:rsidR="00331D31" w:rsidRDefault="00331D31" w:rsidP="004C7251">
      <w:pPr>
        <w:ind w:left="360"/>
      </w:pPr>
      <w:r>
        <w:rPr>
          <w:i/>
        </w:rPr>
        <w:t>Just Like Someone without Mental Illness only more So</w:t>
      </w:r>
      <w:r>
        <w:t xml:space="preserve"> by Mark Vonnegut</w:t>
      </w:r>
    </w:p>
    <w:p w:rsidR="00331D31" w:rsidRDefault="00331D31" w:rsidP="004C7251">
      <w:pPr>
        <w:ind w:left="360"/>
      </w:pPr>
      <w:r>
        <w:tab/>
        <w:t>Interesting look into a pediatrician who had several psychotic breakdowns.  It’s all over the place, and I’m not really sure what the point is, but I enjoyed it nonetheless.</w:t>
      </w:r>
    </w:p>
    <w:p w:rsidR="00331D31" w:rsidRDefault="00331D31" w:rsidP="00331D31">
      <w:pPr>
        <w:ind w:left="360"/>
      </w:pPr>
      <w:r>
        <w:rPr>
          <w:i/>
        </w:rPr>
        <w:t xml:space="preserve">A Wizard of </w:t>
      </w:r>
      <w:proofErr w:type="spellStart"/>
      <w:r>
        <w:rPr>
          <w:i/>
        </w:rPr>
        <w:t>Earthsea</w:t>
      </w:r>
      <w:proofErr w:type="spellEnd"/>
      <w:r>
        <w:rPr>
          <w:i/>
        </w:rPr>
        <w:t xml:space="preserve"> </w:t>
      </w:r>
      <w:r>
        <w:t xml:space="preserve">by Ursula K. Le </w:t>
      </w:r>
      <w:proofErr w:type="spellStart"/>
      <w:r>
        <w:t>Guin</w:t>
      </w:r>
      <w:proofErr w:type="spellEnd"/>
    </w:p>
    <w:p w:rsidR="00331D31" w:rsidRDefault="00331D31" w:rsidP="00331D31">
      <w:pPr>
        <w:ind w:left="360"/>
      </w:pPr>
      <w:r>
        <w:tab/>
        <w:t>One of the best allegories of dealing with past mistakes and pain that I have ever read; fairly short.</w:t>
      </w:r>
    </w:p>
    <w:p w:rsidR="00331D31" w:rsidRDefault="00331D31" w:rsidP="00331D31">
      <w:pPr>
        <w:ind w:firstLine="360"/>
      </w:pPr>
      <w:r>
        <w:rPr>
          <w:i/>
        </w:rPr>
        <w:t xml:space="preserve">The Book Thief </w:t>
      </w:r>
      <w:r>
        <w:t>by Markus Zusak</w:t>
      </w:r>
    </w:p>
    <w:p w:rsidR="00331D31" w:rsidRDefault="00331D31" w:rsidP="00331D31">
      <w:pPr>
        <w:ind w:firstLine="360"/>
      </w:pPr>
      <w:r>
        <w:tab/>
        <w:t>Language warning.  German is an expressive language, and the author uses an incredible number of insults</w:t>
      </w:r>
      <w:r w:rsidR="0048107C">
        <w:t xml:space="preserve"> which you shouldn’t repeat</w:t>
      </w:r>
      <w:r>
        <w:t>.  Otherwise good book about WWII and the power of words.  Also, in some parts it writes from death’s perspective, which is both fascinating and well-done.</w:t>
      </w:r>
    </w:p>
    <w:p w:rsidR="00331D31" w:rsidRDefault="00331D31" w:rsidP="00331D31">
      <w:pPr>
        <w:ind w:firstLine="360"/>
      </w:pPr>
      <w:r>
        <w:rPr>
          <w:i/>
        </w:rPr>
        <w:t>The Grand Weaver</w:t>
      </w:r>
      <w:r>
        <w:t xml:space="preserve"> by Ravi </w:t>
      </w:r>
      <w:proofErr w:type="spellStart"/>
      <w:r>
        <w:t>Zecharias</w:t>
      </w:r>
      <w:proofErr w:type="spellEnd"/>
    </w:p>
    <w:p w:rsidR="00331D31" w:rsidRDefault="00331D31" w:rsidP="00331D31">
      <w:pPr>
        <w:ind w:firstLine="360"/>
      </w:pPr>
      <w:r>
        <w:tab/>
        <w:t>Fantastic book about how the different things in our life are all planned for the good.</w:t>
      </w:r>
    </w:p>
    <w:p w:rsidR="0048107C" w:rsidRDefault="0048107C" w:rsidP="00331D31">
      <w:pPr>
        <w:ind w:firstLine="360"/>
      </w:pPr>
      <w:r>
        <w:rPr>
          <w:i/>
        </w:rPr>
        <w:t>The Power of Habit</w:t>
      </w:r>
      <w:r>
        <w:t xml:space="preserve"> by Charles </w:t>
      </w:r>
      <w:proofErr w:type="spellStart"/>
      <w:r>
        <w:t>Duhigg</w:t>
      </w:r>
      <w:proofErr w:type="spellEnd"/>
    </w:p>
    <w:p w:rsidR="0048107C" w:rsidRDefault="0048107C" w:rsidP="00331D31">
      <w:pPr>
        <w:ind w:firstLine="360"/>
      </w:pPr>
      <w:r>
        <w:tab/>
        <w:t xml:space="preserve">Good book about habits and how we can form them.  </w:t>
      </w:r>
    </w:p>
    <w:p w:rsidR="00E97FB1" w:rsidRDefault="00E97FB1" w:rsidP="00331D31">
      <w:pPr>
        <w:ind w:firstLine="360"/>
      </w:pPr>
      <w:r>
        <w:rPr>
          <w:i/>
        </w:rPr>
        <w:t>The Great Gatsby</w:t>
      </w:r>
      <w:r>
        <w:t xml:space="preserve"> by F. Scott Fitzgerald</w:t>
      </w:r>
    </w:p>
    <w:p w:rsidR="00253C7F" w:rsidRPr="00794FCB" w:rsidRDefault="00E97FB1" w:rsidP="00794FCB">
      <w:pPr>
        <w:ind w:firstLine="360"/>
      </w:pPr>
      <w:r>
        <w:tab/>
        <w:t>A classic required reading for high schoolers.  About the American Dream</w:t>
      </w:r>
      <w:r w:rsidR="00253C7F">
        <w:t xml:space="preserve"> and how (not) great it is. </w:t>
      </w:r>
    </w:p>
    <w:p w:rsidR="00253C7F" w:rsidRDefault="00253C7F" w:rsidP="00331D31">
      <w:pPr>
        <w:ind w:firstLine="360"/>
      </w:pPr>
      <w:r>
        <w:rPr>
          <w:i/>
        </w:rPr>
        <w:lastRenderedPageBreak/>
        <w:t>Seeking Allah, Finding Jesus</w:t>
      </w:r>
      <w:r>
        <w:t xml:space="preserve"> by </w:t>
      </w:r>
      <w:proofErr w:type="spellStart"/>
      <w:r>
        <w:t>Nabeel</w:t>
      </w:r>
      <w:proofErr w:type="spellEnd"/>
      <w:r>
        <w:t xml:space="preserve"> Qureshi</w:t>
      </w:r>
    </w:p>
    <w:p w:rsidR="00253C7F" w:rsidRPr="00253C7F" w:rsidRDefault="00794FCB" w:rsidP="00331D31">
      <w:pPr>
        <w:ind w:firstLine="360"/>
      </w:pPr>
      <w:r>
        <w:tab/>
        <w:t>It’s t</w:t>
      </w:r>
      <w:r w:rsidR="00253C7F">
        <w:t>he story of a young American (I think) Muslim who becomes a Christian, with an emphasis on logic.</w:t>
      </w:r>
    </w:p>
    <w:p w:rsidR="00331D31" w:rsidRDefault="00794FCB" w:rsidP="00331D31">
      <w:pPr>
        <w:ind w:firstLine="360"/>
      </w:pPr>
      <w:r>
        <w:t>Any of C.S. Lewis’s non-Narnia stuff</w:t>
      </w:r>
    </w:p>
    <w:p w:rsidR="00794FCB" w:rsidRDefault="00794FCB" w:rsidP="00794FCB">
      <w:pPr>
        <w:ind w:firstLine="720"/>
      </w:pPr>
      <w:r>
        <w:t xml:space="preserve">I would highly recommend </w:t>
      </w:r>
      <w:r>
        <w:rPr>
          <w:i/>
        </w:rPr>
        <w:t>Mere Christianity, The Great Divorce</w:t>
      </w:r>
      <w:r>
        <w:t xml:space="preserve"> (allegory about heaven), and </w:t>
      </w:r>
      <w:r>
        <w:rPr>
          <w:i/>
        </w:rPr>
        <w:t>A Grief Observed.</w:t>
      </w:r>
      <w:r>
        <w:t xml:space="preserve">  The last one I would mainly recommend if you are going through a difficult time.</w:t>
      </w:r>
    </w:p>
    <w:p w:rsidR="00794FCB" w:rsidRDefault="00794FCB" w:rsidP="00794FCB">
      <w:pPr>
        <w:ind w:firstLine="360"/>
      </w:pPr>
      <w:r>
        <w:rPr>
          <w:i/>
        </w:rPr>
        <w:t>The Gift of Pain</w:t>
      </w:r>
      <w:r>
        <w:t xml:space="preserve"> </w:t>
      </w:r>
      <w:r w:rsidRPr="00794FCB">
        <w:t>by Paul W. Brand</w:t>
      </w:r>
      <w:r>
        <w:t xml:space="preserve"> and </w:t>
      </w:r>
      <w:r w:rsidRPr="00794FCB">
        <w:t>Philip Yancey</w:t>
      </w:r>
    </w:p>
    <w:p w:rsidR="00794FCB" w:rsidRDefault="00794FCB" w:rsidP="00794FCB">
      <w:pPr>
        <w:ind w:firstLine="360"/>
      </w:pPr>
      <w:r>
        <w:tab/>
        <w:t xml:space="preserve">Pain plays an extremely important and useful role in our day-to-day life, and it’s actually a good thing.  </w:t>
      </w:r>
    </w:p>
    <w:p w:rsidR="00973F0B" w:rsidRDefault="00973F0B" w:rsidP="00794FCB">
      <w:pPr>
        <w:ind w:firstLine="360"/>
      </w:pPr>
      <w:r>
        <w:rPr>
          <w:i/>
        </w:rPr>
        <w:t xml:space="preserve">Talent is </w:t>
      </w:r>
      <w:r w:rsidR="0009348D">
        <w:rPr>
          <w:i/>
        </w:rPr>
        <w:t>Overrated</w:t>
      </w:r>
      <w:r>
        <w:t xml:space="preserve"> by Geoff Calvin</w:t>
      </w:r>
    </w:p>
    <w:p w:rsidR="00973F0B" w:rsidRDefault="00973F0B" w:rsidP="00794FCB">
      <w:pPr>
        <w:ind w:firstLine="360"/>
      </w:pPr>
      <w:r>
        <w:tab/>
        <w:t xml:space="preserve">A book on greatness and how to get there.  Will be a great resource if you take Senior Grammar.  </w:t>
      </w:r>
    </w:p>
    <w:p w:rsidR="0009348D" w:rsidRDefault="0009348D" w:rsidP="0009348D">
      <w:r>
        <w:tab/>
      </w:r>
    </w:p>
    <w:p w:rsidR="0009348D" w:rsidRDefault="0009348D" w:rsidP="0009348D">
      <w:r>
        <w:t>Suggestions from other folks</w:t>
      </w:r>
    </w:p>
    <w:p w:rsidR="0009348D" w:rsidRDefault="0009348D" w:rsidP="0009348D">
      <w:r>
        <w:tab/>
        <w:t>Anything by Agatha Christie</w:t>
      </w:r>
    </w:p>
    <w:p w:rsidR="0009348D" w:rsidRDefault="0009348D" w:rsidP="0009348D">
      <w:r>
        <w:tab/>
      </w:r>
      <w:r>
        <w:tab/>
        <w:t>She writes super fun British mysteries.  Fairly easy to read but good luck guessing the culprit.</w:t>
      </w:r>
    </w:p>
    <w:p w:rsidR="0009348D" w:rsidRDefault="0009348D" w:rsidP="0009348D">
      <w:r>
        <w:tab/>
      </w:r>
      <w:r>
        <w:rPr>
          <w:i/>
        </w:rPr>
        <w:t>The Insanity of Obedience</w:t>
      </w:r>
      <w:r>
        <w:t xml:space="preserve"> by Nik Ripkin</w:t>
      </w:r>
    </w:p>
    <w:p w:rsidR="0009348D" w:rsidRDefault="0009348D" w:rsidP="0009348D">
      <w:r>
        <w:tab/>
      </w:r>
      <w:r>
        <w:tab/>
        <w:t xml:space="preserve">This book is an excellent read for anyone interested in mission work (and even for those who are not).  Warning: it will step on your toes. </w:t>
      </w:r>
    </w:p>
    <w:p w:rsidR="0009348D" w:rsidRDefault="0009348D" w:rsidP="0009348D">
      <w:r>
        <w:tab/>
      </w:r>
      <w:r>
        <w:rPr>
          <w:i/>
        </w:rPr>
        <w:t>Through Painted Deserts</w:t>
      </w:r>
      <w:r>
        <w:t xml:space="preserve"> by Donald Miller</w:t>
      </w:r>
    </w:p>
    <w:p w:rsidR="0009348D" w:rsidRDefault="0009348D" w:rsidP="0009348D">
      <w:r>
        <w:tab/>
      </w:r>
      <w:r>
        <w:tab/>
        <w:t xml:space="preserve">Who doesn’t love a book about traveling through the United States in a van?  And it includes random deep theology, which makes it even better.  </w:t>
      </w:r>
    </w:p>
    <w:p w:rsidR="007F2BD7" w:rsidRDefault="007F2BD7" w:rsidP="006A5E69">
      <w:pPr>
        <w:ind w:firstLine="720"/>
        <w:rPr>
          <w:i/>
        </w:rPr>
      </w:pPr>
    </w:p>
    <w:p w:rsidR="008D36F2" w:rsidRPr="008D36F2" w:rsidRDefault="008D36F2" w:rsidP="006A5E69">
      <w:pPr>
        <w:ind w:firstLine="720"/>
      </w:pPr>
      <w:r>
        <w:rPr>
          <w:i/>
        </w:rPr>
        <w:lastRenderedPageBreak/>
        <w:t xml:space="preserve">The Help </w:t>
      </w:r>
      <w:r>
        <w:t xml:space="preserve">by Kathryn </w:t>
      </w:r>
      <w:proofErr w:type="spellStart"/>
      <w:r>
        <w:t>Stockett</w:t>
      </w:r>
      <w:proofErr w:type="spellEnd"/>
    </w:p>
    <w:p w:rsidR="00973F0B" w:rsidRDefault="008D36F2" w:rsidP="006A5E69">
      <w:pPr>
        <w:ind w:firstLine="720"/>
      </w:pPr>
      <w:r>
        <w:rPr>
          <w:i/>
        </w:rPr>
        <w:t>All the Light We Cannot See</w:t>
      </w:r>
      <w:r>
        <w:t xml:space="preserve"> by Anthony </w:t>
      </w:r>
      <w:proofErr w:type="spellStart"/>
      <w:r>
        <w:t>Doerr</w:t>
      </w:r>
      <w:proofErr w:type="spellEnd"/>
    </w:p>
    <w:p w:rsidR="008D36F2" w:rsidRDefault="008D36F2" w:rsidP="006A5E69">
      <w:pPr>
        <w:ind w:firstLine="720"/>
      </w:pPr>
      <w:r>
        <w:rPr>
          <w:i/>
        </w:rPr>
        <w:t>Anne of Green Gables</w:t>
      </w:r>
      <w:r>
        <w:t xml:space="preserve"> by L. M. Montgomery</w:t>
      </w:r>
    </w:p>
    <w:p w:rsidR="001F2683" w:rsidRDefault="001F2683" w:rsidP="006A5E69">
      <w:pPr>
        <w:ind w:firstLine="720"/>
      </w:pPr>
    </w:p>
    <w:p w:rsidR="00A278CF" w:rsidRDefault="00A278CF" w:rsidP="006A5E69">
      <w:pPr>
        <w:ind w:firstLine="720"/>
      </w:pPr>
      <w:r>
        <w:t>My suggestions for people where I don’t have to worry about being super conservative</w:t>
      </w:r>
    </w:p>
    <w:p w:rsidR="001F2683" w:rsidRDefault="001F2683" w:rsidP="006A5E69">
      <w:pPr>
        <w:ind w:firstLine="720"/>
      </w:pPr>
      <w:r>
        <w:t xml:space="preserve">Anything Brandon Sanderson, especially </w:t>
      </w:r>
      <w:proofErr w:type="spellStart"/>
      <w:r>
        <w:rPr>
          <w:i/>
        </w:rPr>
        <w:t>Stormlight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Arhcives</w:t>
      </w:r>
      <w:proofErr w:type="spellEnd"/>
      <w:r>
        <w:rPr>
          <w:i/>
        </w:rPr>
        <w:t xml:space="preserve"> </w:t>
      </w:r>
      <w:r>
        <w:t xml:space="preserve"> and the </w:t>
      </w:r>
      <w:proofErr w:type="spellStart"/>
      <w:r>
        <w:rPr>
          <w:i/>
        </w:rPr>
        <w:t>Mistborn</w:t>
      </w:r>
      <w:proofErr w:type="spellEnd"/>
      <w:r>
        <w:t xml:space="preserve"> series.  </w:t>
      </w:r>
    </w:p>
    <w:p w:rsidR="001F2683" w:rsidRDefault="001F2683" w:rsidP="006A5E69">
      <w:pPr>
        <w:ind w:firstLine="720"/>
      </w:pPr>
      <w:r>
        <w:tab/>
        <w:t xml:space="preserve">This guy may be one of the best authors I have ever read, and his </w:t>
      </w:r>
      <w:proofErr w:type="spellStart"/>
      <w:r>
        <w:t>worldbuilding</w:t>
      </w:r>
      <w:proofErr w:type="spellEnd"/>
      <w:r>
        <w:t xml:space="preserve"> is top-notch.</w:t>
      </w:r>
    </w:p>
    <w:p w:rsidR="001F2683" w:rsidRDefault="001F2683" w:rsidP="006A5E69">
      <w:pPr>
        <w:ind w:firstLine="720"/>
      </w:pPr>
      <w:r>
        <w:rPr>
          <w:i/>
        </w:rPr>
        <w:t xml:space="preserve">Wheel of Time </w:t>
      </w:r>
      <w:r>
        <w:t>series by Robert Jordan</w:t>
      </w:r>
    </w:p>
    <w:p w:rsidR="001F2683" w:rsidRDefault="001F2683" w:rsidP="006A5E69">
      <w:pPr>
        <w:ind w:firstLine="720"/>
      </w:pPr>
      <w:r>
        <w:tab/>
        <w:t>My new love in fantasy.  He rivals Brandon Sanderson in terms of my near obsession with the series</w:t>
      </w:r>
    </w:p>
    <w:p w:rsidR="001F2683" w:rsidRDefault="001F2683" w:rsidP="006A5E69">
      <w:pPr>
        <w:ind w:firstLine="720"/>
      </w:pPr>
      <w:bookmarkStart w:id="0" w:name="_GoBack"/>
      <w:bookmarkEnd w:id="0"/>
      <w:r>
        <w:rPr>
          <w:i/>
        </w:rPr>
        <w:t>Infinite Jest</w:t>
      </w:r>
      <w:r>
        <w:t xml:space="preserve"> by David Foster Wallace</w:t>
      </w:r>
    </w:p>
    <w:p w:rsidR="001F2683" w:rsidRDefault="001F2683" w:rsidP="006A5E69">
      <w:pPr>
        <w:ind w:firstLine="720"/>
      </w:pPr>
      <w:r>
        <w:tab/>
        <w:t>One of the most messed up books I’ve ever read, but also one of the most helpful when I didn’t want to be alive.  Make it past the first 300 pages and it’s incredible</w:t>
      </w:r>
      <w:r w:rsidR="00A278CF">
        <w:t>.</w:t>
      </w:r>
    </w:p>
    <w:p w:rsidR="001F2683" w:rsidRDefault="001F2683" w:rsidP="006A5E69">
      <w:pPr>
        <w:ind w:firstLine="720"/>
      </w:pPr>
      <w:r>
        <w:t xml:space="preserve">Probably anything Ursula K </w:t>
      </w:r>
      <w:proofErr w:type="spellStart"/>
      <w:r>
        <w:t>LeGuin</w:t>
      </w:r>
      <w:proofErr w:type="spellEnd"/>
    </w:p>
    <w:p w:rsidR="001F2683" w:rsidRDefault="001F2683" w:rsidP="006A5E69">
      <w:pPr>
        <w:ind w:firstLine="720"/>
      </w:pPr>
      <w:r>
        <w:tab/>
        <w:t xml:space="preserve">I love the first three books in the </w:t>
      </w:r>
      <w:proofErr w:type="spellStart"/>
      <w:r>
        <w:rPr>
          <w:i/>
        </w:rPr>
        <w:t>Earthsea</w:t>
      </w:r>
      <w:proofErr w:type="spellEnd"/>
      <w:r>
        <w:t xml:space="preserve"> cycle.  She has a way of writing fantasy that includes morality and human emotion as part of it without being preachy.  </w:t>
      </w:r>
    </w:p>
    <w:p w:rsidR="001F2683" w:rsidRDefault="001F2683" w:rsidP="006A5E69">
      <w:pPr>
        <w:ind w:firstLine="720"/>
      </w:pPr>
      <w:r>
        <w:t xml:space="preserve">Anything </w:t>
      </w:r>
      <w:proofErr w:type="spellStart"/>
      <w:r>
        <w:t>Khalen</w:t>
      </w:r>
      <w:proofErr w:type="spellEnd"/>
      <w:r>
        <w:t xml:space="preserve"> Hosseini.</w:t>
      </w:r>
    </w:p>
    <w:p w:rsidR="001F2683" w:rsidRDefault="001F2683" w:rsidP="006A5E69">
      <w:pPr>
        <w:ind w:firstLine="720"/>
      </w:pPr>
      <w:r>
        <w:tab/>
        <w:t xml:space="preserve">For when you want to feel how messed up the world is.  </w:t>
      </w:r>
      <w:r>
        <w:rPr>
          <w:i/>
        </w:rPr>
        <w:t xml:space="preserve">The Kite Runner </w:t>
      </w:r>
      <w:r>
        <w:t xml:space="preserve">especially is </w:t>
      </w:r>
      <w:proofErr w:type="spellStart"/>
      <w:r>
        <w:t>kinda</w:t>
      </w:r>
      <w:proofErr w:type="spellEnd"/>
      <w:r>
        <w:t xml:space="preserve"> traumatizing, but a good picture of the Middle East (as far as I can tell).  I think his other books are less traumatic.</w:t>
      </w:r>
    </w:p>
    <w:p w:rsidR="001F2683" w:rsidRDefault="001F2683" w:rsidP="006A5E69">
      <w:pPr>
        <w:ind w:firstLine="720"/>
      </w:pPr>
      <w:r>
        <w:rPr>
          <w:i/>
        </w:rPr>
        <w:t xml:space="preserve">Dune </w:t>
      </w:r>
      <w:r>
        <w:t>by Frank Herbert</w:t>
      </w:r>
    </w:p>
    <w:p w:rsidR="001F2683" w:rsidRDefault="0023333A" w:rsidP="006A5E69">
      <w:pPr>
        <w:ind w:firstLine="720"/>
      </w:pPr>
      <w:r>
        <w:tab/>
        <w:t>My gateway</w:t>
      </w:r>
      <w:r w:rsidR="001F2683">
        <w:t xml:space="preserve"> book back into reading a couple years ago.  Fantastic space opera.</w:t>
      </w:r>
    </w:p>
    <w:p w:rsidR="001F2683" w:rsidRDefault="001F2683" w:rsidP="006A5E69">
      <w:pPr>
        <w:ind w:firstLine="720"/>
      </w:pPr>
      <w:r>
        <w:rPr>
          <w:i/>
        </w:rPr>
        <w:t>Blood, Sweat, and Pixels</w:t>
      </w:r>
      <w:r>
        <w:t xml:space="preserve"> by Jason </w:t>
      </w:r>
      <w:proofErr w:type="spellStart"/>
      <w:r>
        <w:t>Schreier</w:t>
      </w:r>
      <w:proofErr w:type="spellEnd"/>
    </w:p>
    <w:p w:rsidR="001F2683" w:rsidRPr="001F2683" w:rsidRDefault="001F2683" w:rsidP="006A5E69">
      <w:pPr>
        <w:ind w:firstLine="720"/>
      </w:pPr>
      <w:r>
        <w:lastRenderedPageBreak/>
        <w:tab/>
        <w:t>The stories of the development of ten different games.</w:t>
      </w:r>
      <w:r w:rsidR="00A278CF">
        <w:t xml:space="preserve">  Turns out making games is hard</w:t>
      </w:r>
      <w:r>
        <w:t xml:space="preserve">.  </w:t>
      </w:r>
    </w:p>
    <w:p w:rsidR="001F2683" w:rsidRPr="001F2683" w:rsidRDefault="001F2683" w:rsidP="006A5E69">
      <w:pPr>
        <w:ind w:firstLine="720"/>
      </w:pPr>
    </w:p>
    <w:p w:rsidR="00794FCB" w:rsidRPr="00794FCB" w:rsidRDefault="00794FCB" w:rsidP="00331D31">
      <w:pPr>
        <w:ind w:firstLine="360"/>
      </w:pPr>
    </w:p>
    <w:p w:rsidR="00331D31" w:rsidRPr="00331D31" w:rsidRDefault="00331D31" w:rsidP="00331D31">
      <w:r>
        <w:tab/>
      </w:r>
    </w:p>
    <w:sectPr w:rsidR="00331D31" w:rsidRPr="00331D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6F784E"/>
    <w:multiLevelType w:val="hybridMultilevel"/>
    <w:tmpl w:val="E2068F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45596D"/>
    <w:multiLevelType w:val="hybridMultilevel"/>
    <w:tmpl w:val="B0DEA9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7110"/>
    <w:rsid w:val="0009348D"/>
    <w:rsid w:val="001F2683"/>
    <w:rsid w:val="0023333A"/>
    <w:rsid w:val="00253C7F"/>
    <w:rsid w:val="00331D31"/>
    <w:rsid w:val="0037064F"/>
    <w:rsid w:val="0048107C"/>
    <w:rsid w:val="004C7251"/>
    <w:rsid w:val="004E758D"/>
    <w:rsid w:val="00570646"/>
    <w:rsid w:val="00620FFD"/>
    <w:rsid w:val="00640533"/>
    <w:rsid w:val="006A5E69"/>
    <w:rsid w:val="00794FCB"/>
    <w:rsid w:val="007F2BD7"/>
    <w:rsid w:val="00810273"/>
    <w:rsid w:val="008D36F2"/>
    <w:rsid w:val="009259B2"/>
    <w:rsid w:val="00973F0B"/>
    <w:rsid w:val="00A131E2"/>
    <w:rsid w:val="00A278CF"/>
    <w:rsid w:val="00AF156A"/>
    <w:rsid w:val="00C01324"/>
    <w:rsid w:val="00D93227"/>
    <w:rsid w:val="00DC08ED"/>
    <w:rsid w:val="00E97FB1"/>
    <w:rsid w:val="00F5447F"/>
    <w:rsid w:val="00F708F3"/>
    <w:rsid w:val="00F8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aramond" w:eastAsiaTheme="minorHAnsi" w:hAnsi="Garamond" w:cstheme="minorBidi"/>
        <w:sz w:val="24"/>
        <w:szCs w:val="24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71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4FC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aramond" w:eastAsiaTheme="minorHAnsi" w:hAnsi="Garamond" w:cstheme="minorBidi"/>
        <w:sz w:val="24"/>
        <w:szCs w:val="24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71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4FC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79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3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3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5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0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EC5ECC28</Template>
  <TotalTime>287</TotalTime>
  <Pages>7</Pages>
  <Words>1135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Beachy</dc:creator>
  <cp:keywords/>
  <dc:description/>
  <cp:lastModifiedBy>Lance Beachy</cp:lastModifiedBy>
  <cp:revision>16</cp:revision>
  <dcterms:created xsi:type="dcterms:W3CDTF">2017-07-17T19:14:00Z</dcterms:created>
  <dcterms:modified xsi:type="dcterms:W3CDTF">2020-03-14T17:31:00Z</dcterms:modified>
</cp:coreProperties>
</file>